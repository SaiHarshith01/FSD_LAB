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4B9D" w14:textId="018B47B5" w:rsidR="00063EC3" w:rsidRPr="000F6ACE" w:rsidRDefault="00063EC3" w:rsidP="00342F9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6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EXPERIMENT </w:t>
      </w:r>
      <w:r w:rsidR="00E86B8B" w:rsidRPr="000F6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14C084FF" w14:textId="54D144DA" w:rsidR="00342F96" w:rsidRPr="000F6ACE" w:rsidRDefault="00342F96" w:rsidP="00342F9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6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</w:t>
      </w:r>
    </w:p>
    <w:p w14:paraId="6102F859" w14:textId="77777777" w:rsidR="007324A0" w:rsidRPr="000F6ACE" w:rsidRDefault="007324A0" w:rsidP="0076684F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To create a multi-page personal portfolio web application using React and React Router, featuring Home, About, and Contact pages, initialized and served using the Vite build tool.</w:t>
      </w:r>
    </w:p>
    <w:p w14:paraId="3664A2E1" w14:textId="23968898" w:rsidR="0076684F" w:rsidRPr="000F6ACE" w:rsidRDefault="0076684F" w:rsidP="0076684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6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</w:p>
    <w:p w14:paraId="6C3CFE1D" w14:textId="7F3D0929" w:rsidR="001F155E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This project is a lightweight, multi-page personal portfolio built with React, Vite, and React Router. It functions as a Single Page Application (SPA), allowing users to navigate seamlessly between Home, About, and Contact sections without reloading the browser. The application features a modular component structure and a clean, responsive design styled with custom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CSS.</w:t>
      </w:r>
      <w:r w:rsidR="001F155E" w:rsidRPr="000F6ACE">
        <w:rPr>
          <w:rFonts w:ascii="Times New Roman" w:hAnsi="Times New Roman" w:cs="Times New Roman"/>
          <w:color w:val="000000" w:themeColor="text1"/>
        </w:rPr>
        <w:t>Here</w:t>
      </w:r>
      <w:proofErr w:type="spellEnd"/>
      <w:r w:rsidR="001F155E" w:rsidRPr="000F6ACE">
        <w:rPr>
          <w:rFonts w:ascii="Times New Roman" w:hAnsi="Times New Roman" w:cs="Times New Roman"/>
          <w:color w:val="000000" w:themeColor="text1"/>
        </w:rPr>
        <w:t xml:space="preserve"> are the specific techniques implemented</w:t>
      </w:r>
      <w:r w:rsidRPr="000F6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4DDA0CB" w14:textId="291D3126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6A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Commands Used:</w:t>
      </w:r>
    </w:p>
    <w:p w14:paraId="02597669" w14:textId="77777777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npm</w:t>
      </w:r>
      <w:proofErr w:type="spellEnd"/>
      <w:r w:rsidRPr="000F6ACE">
        <w:rPr>
          <w:rFonts w:ascii="Times New Roman" w:hAnsi="Times New Roman" w:cs="Times New Roman"/>
          <w:b/>
          <w:bCs/>
          <w:color w:val="000000" w:themeColor="text1"/>
        </w:rPr>
        <w:t xml:space="preserve"> create </w:t>
      </w: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vite@latest</w:t>
      </w:r>
      <w:proofErr w:type="spellEnd"/>
      <w:r w:rsidRPr="000F6ACE">
        <w:rPr>
          <w:rFonts w:ascii="Times New Roman" w:hAnsi="Times New Roman" w:cs="Times New Roman"/>
          <w:b/>
          <w:bCs/>
          <w:color w:val="000000" w:themeColor="text1"/>
        </w:rPr>
        <w:t xml:space="preserve"> my-react-app</w:t>
      </w:r>
    </w:p>
    <w:p w14:paraId="3D203EA3" w14:textId="77777777" w:rsidR="007324A0" w:rsidRPr="000F6ACE" w:rsidRDefault="007324A0" w:rsidP="007324A0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Use: Initializes a new React project using Vite. It creates a folder named my-react-app and sets up the basic files, folders, and configurations needed for a modern React application.</w:t>
      </w:r>
    </w:p>
    <w:p w14:paraId="54B0DA99" w14:textId="708773FA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npm</w:t>
      </w:r>
      <w:proofErr w:type="spellEnd"/>
      <w:r w:rsidRPr="000F6ACE">
        <w:rPr>
          <w:rFonts w:ascii="Times New Roman" w:hAnsi="Times New Roman" w:cs="Times New Roman"/>
          <w:b/>
          <w:bCs/>
          <w:color w:val="000000" w:themeColor="text1"/>
        </w:rPr>
        <w:t xml:space="preserve"> install react-router-</w:t>
      </w: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dom</w:t>
      </w:r>
      <w:proofErr w:type="spellEnd"/>
    </w:p>
    <w:p w14:paraId="1FBF02F0" w14:textId="77777777" w:rsidR="007324A0" w:rsidRPr="000F6ACE" w:rsidRDefault="007324A0" w:rsidP="007324A0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Use: Installs the React Router library for web applications. This provides the tools (like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BrowserRouter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 xml:space="preserve">, Routes, Route, and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) needed to create multiple pages and navigate between them without reloading the browser</w:t>
      </w:r>
      <w:r w:rsidRPr="000F6ACE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7DE0857A" w14:textId="3BBBD109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npm</w:t>
      </w:r>
      <w:proofErr w:type="spellEnd"/>
      <w:r w:rsidRPr="000F6ACE">
        <w:rPr>
          <w:rFonts w:ascii="Times New Roman" w:hAnsi="Times New Roman" w:cs="Times New Roman"/>
          <w:b/>
          <w:bCs/>
          <w:color w:val="000000" w:themeColor="text1"/>
        </w:rPr>
        <w:t xml:space="preserve"> run dev</w:t>
      </w:r>
    </w:p>
    <w:p w14:paraId="4E76A614" w14:textId="29805E19" w:rsidR="007324A0" w:rsidRPr="000F6ACE" w:rsidRDefault="007324A0" w:rsidP="007324A0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Use: Starts Vite's local development server. This allows you to view your application in the browser (usually at http://localhost:5173/ or 5174) and automatically updates the page whenever you save changes to your code.</w:t>
      </w:r>
    </w:p>
    <w:p w14:paraId="7146132F" w14:textId="51869C6A" w:rsidR="007853FB" w:rsidRPr="000F6ACE" w:rsidRDefault="001F155E" w:rsidP="007853FB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0F6AC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Code:</w:t>
      </w:r>
    </w:p>
    <w:p w14:paraId="6198B0B1" w14:textId="70C591BA" w:rsidR="007324A0" w:rsidRPr="000F6ACE" w:rsidRDefault="007324A0" w:rsidP="007853FB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0F6ACE">
        <w:rPr>
          <w:rFonts w:ascii="Times New Roman" w:hAnsi="Times New Roman" w:cs="Times New Roman"/>
          <w:b/>
          <w:bCs/>
          <w:noProof/>
          <w:color w:val="000000" w:themeColor="text1"/>
        </w:rPr>
        <w:t>src/Home.jsx</w:t>
      </w:r>
    </w:p>
    <w:p w14:paraId="24FBE8AD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>function Home() {</w:t>
      </w:r>
    </w:p>
    <w:p w14:paraId="6F19F92E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return (</w:t>
      </w:r>
    </w:p>
    <w:p w14:paraId="52794CBA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&lt;div className="page"&gt;</w:t>
      </w:r>
    </w:p>
    <w:p w14:paraId="12814E85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&lt;h1&gt;Hi, I'm Sai Harshith&lt;/h1&gt;</w:t>
      </w:r>
    </w:p>
    <w:p w14:paraId="05ADFAB8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&lt;h2&gt;CBIT AI &amp; ML Student&lt;/h2&gt;</w:t>
      </w:r>
    </w:p>
    <w:p w14:paraId="7E78135F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&lt;p&gt;</w:t>
      </w:r>
    </w:p>
    <w:p w14:paraId="5F8C1BFF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  I am a passionate Artificial Intelligence and Machine Learning student</w:t>
      </w:r>
    </w:p>
    <w:p w14:paraId="1D1AE27A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lastRenderedPageBreak/>
        <w:t xml:space="preserve">        interested in technology, programming, and building useful projects.</w:t>
      </w:r>
    </w:p>
    <w:p w14:paraId="2B6F17D2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&lt;/p&gt;</w:t>
      </w:r>
    </w:p>
    <w:p w14:paraId="5FF1A14A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&lt;/div&gt;</w:t>
      </w:r>
    </w:p>
    <w:p w14:paraId="53C57118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);</w:t>
      </w:r>
    </w:p>
    <w:p w14:paraId="3A40E535" w14:textId="098E2D5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>}</w:t>
      </w:r>
    </w:p>
    <w:p w14:paraId="685EE2D5" w14:textId="66A60156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>export default Home;</w:t>
      </w:r>
    </w:p>
    <w:p w14:paraId="5303D643" w14:textId="56D132BF" w:rsidR="007324A0" w:rsidRPr="000F6ACE" w:rsidRDefault="007324A0" w:rsidP="007324A0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0F6ACE">
        <w:rPr>
          <w:rFonts w:ascii="Times New Roman" w:hAnsi="Times New Roman" w:cs="Times New Roman"/>
          <w:b/>
          <w:bCs/>
          <w:noProof/>
          <w:color w:val="000000" w:themeColor="text1"/>
        </w:rPr>
        <w:t>src/About.jsx</w:t>
      </w:r>
    </w:p>
    <w:p w14:paraId="41461B88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>function About() {</w:t>
      </w:r>
    </w:p>
    <w:p w14:paraId="399AF69D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return (</w:t>
      </w:r>
    </w:p>
    <w:p w14:paraId="08F3C672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&lt;div className="page"&gt;</w:t>
      </w:r>
    </w:p>
    <w:p w14:paraId="0B10BBFD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&lt;h1&gt;About Me&lt;/h1&gt;</w:t>
      </w:r>
    </w:p>
    <w:p w14:paraId="1C0891B5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&lt;p&gt;</w:t>
      </w:r>
    </w:p>
    <w:p w14:paraId="0FCA9A75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  Hi, I'm Sai Harshith, an AI and Machine Learning student at CBIT.</w:t>
      </w:r>
    </w:p>
    <w:p w14:paraId="6A943BD7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&lt;/p&gt;</w:t>
      </w:r>
    </w:p>
    <w:p w14:paraId="53C88FEE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&lt;p&gt;</w:t>
      </w:r>
    </w:p>
    <w:p w14:paraId="50467BB8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  I am interested in Artificial Intelligence, Machine Learning,</w:t>
      </w:r>
    </w:p>
    <w:p w14:paraId="3B052F04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  Web Development, and Software Development.</w:t>
      </w:r>
    </w:p>
    <w:p w14:paraId="50E978E1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&lt;/p&gt;</w:t>
      </w:r>
    </w:p>
    <w:p w14:paraId="27CF3412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&lt;p&gt;</w:t>
      </w:r>
    </w:p>
    <w:p w14:paraId="530D5255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  I enjoy learning new technologies, developing projects, and improving</w:t>
      </w:r>
    </w:p>
    <w:p w14:paraId="411C5EC5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  my programming skills.</w:t>
      </w:r>
    </w:p>
    <w:p w14:paraId="786C87E0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  &lt;/p&gt;</w:t>
      </w:r>
    </w:p>
    <w:p w14:paraId="76A5942F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  &lt;/div&gt;</w:t>
      </w:r>
    </w:p>
    <w:p w14:paraId="4932B9FF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 xml:space="preserve">  );</w:t>
      </w:r>
    </w:p>
    <w:p w14:paraId="049F1D8C" w14:textId="31727C12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>}</w:t>
      </w:r>
    </w:p>
    <w:p w14:paraId="68B226FC" w14:textId="673D304A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  <w:r w:rsidRPr="000F6ACE">
        <w:rPr>
          <w:rFonts w:ascii="Times New Roman" w:hAnsi="Times New Roman" w:cs="Times New Roman"/>
          <w:noProof/>
          <w:color w:val="000000" w:themeColor="text1"/>
        </w:rPr>
        <w:t>export default About;</w:t>
      </w:r>
    </w:p>
    <w:p w14:paraId="3D5C74F8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</w:p>
    <w:p w14:paraId="6350D5C5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</w:p>
    <w:p w14:paraId="5B49AE4A" w14:textId="77777777" w:rsidR="007324A0" w:rsidRPr="000F6ACE" w:rsidRDefault="007324A0" w:rsidP="007324A0">
      <w:pPr>
        <w:rPr>
          <w:rFonts w:ascii="Times New Roman" w:hAnsi="Times New Roman" w:cs="Times New Roman"/>
          <w:noProof/>
          <w:color w:val="000000" w:themeColor="text1"/>
        </w:rPr>
      </w:pPr>
    </w:p>
    <w:p w14:paraId="137E062A" w14:textId="0A000F1F" w:rsidR="001F155E" w:rsidRPr="000F6ACE" w:rsidRDefault="007324A0" w:rsidP="001F155E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lastRenderedPageBreak/>
        <w:t>src</w:t>
      </w:r>
      <w:proofErr w:type="spellEnd"/>
      <w:r w:rsidRPr="000F6ACE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Contact.jsx</w:t>
      </w:r>
      <w:proofErr w:type="spellEnd"/>
    </w:p>
    <w:p w14:paraId="19EAD36D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function 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Contact(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) {</w:t>
      </w:r>
    </w:p>
    <w:p w14:paraId="60BDCDB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return (</w:t>
      </w:r>
    </w:p>
    <w:p w14:paraId="6C8AE75C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&lt;div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className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="page"&gt;</w:t>
      </w:r>
    </w:p>
    <w:p w14:paraId="27DA9F7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&lt;h1&gt;Contact Me&lt;/h1&gt;</w:t>
      </w:r>
    </w:p>
    <w:p w14:paraId="09259458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&lt;p&gt;Email: saiharshith8186@gmail.com&lt;/p&gt;</w:t>
      </w:r>
    </w:p>
    <w:p w14:paraId="01B8B935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&lt;p&gt;Phone: 987645321&lt;/p&gt;</w:t>
      </w:r>
    </w:p>
    <w:p w14:paraId="26A5D370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&lt;p&gt;</w:t>
      </w:r>
    </w:p>
    <w:p w14:paraId="42AD377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Feel free to contact me for any questions, projects, or opportunities.</w:t>
      </w:r>
    </w:p>
    <w:p w14:paraId="0A35E7E4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&lt;/p&gt;</w:t>
      </w:r>
    </w:p>
    <w:p w14:paraId="510DBB84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&lt;/div&gt;</w:t>
      </w:r>
    </w:p>
    <w:p w14:paraId="16DF9EC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652774D0" w14:textId="1E78836F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1F061C60" w14:textId="35B93D7C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export default Contact;</w:t>
      </w:r>
    </w:p>
    <w:p w14:paraId="72EC78F3" w14:textId="24E44CE2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src</w:t>
      </w:r>
      <w:proofErr w:type="spellEnd"/>
      <w:r w:rsidRPr="000F6ACE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0F6ACE">
        <w:rPr>
          <w:rFonts w:ascii="Times New Roman" w:hAnsi="Times New Roman" w:cs="Times New Roman"/>
          <w:b/>
          <w:bCs/>
          <w:color w:val="000000" w:themeColor="text1"/>
        </w:rPr>
        <w:t>App.jsx</w:t>
      </w:r>
      <w:proofErr w:type="spellEnd"/>
    </w:p>
    <w:p w14:paraId="3F2B11A4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import 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BrowserRouter</w:t>
      </w:r>
      <w:proofErr w:type="spellEnd"/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, Routes, Route, </w:t>
      </w:r>
      <w:proofErr w:type="spellStart"/>
      <w:proofErr w:type="gram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 xml:space="preserve"> }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 from "react-router-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dom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";</w:t>
      </w:r>
    </w:p>
    <w:p w14:paraId="72508C7A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import "./App.css";</w:t>
      </w:r>
    </w:p>
    <w:p w14:paraId="172A249A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import Home from 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"./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Home";</w:t>
      </w:r>
    </w:p>
    <w:p w14:paraId="46CADA3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import About from 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"./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About";</w:t>
      </w:r>
    </w:p>
    <w:p w14:paraId="6F2291F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import Contact from 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"./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Contact";</w:t>
      </w:r>
    </w:p>
    <w:p w14:paraId="1C46F26C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</w:p>
    <w:p w14:paraId="68CEE18A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function 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App(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) {</w:t>
      </w:r>
    </w:p>
    <w:p w14:paraId="63AF4FD6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return (</w:t>
      </w:r>
    </w:p>
    <w:p w14:paraId="5796A360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BrowserRouter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&gt;</w:t>
      </w:r>
    </w:p>
    <w:p w14:paraId="49068386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&lt;div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className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="App"&gt;</w:t>
      </w:r>
    </w:p>
    <w:p w14:paraId="19F089D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&lt;nav&gt;</w:t>
      </w:r>
    </w:p>
    <w:p w14:paraId="3BE5C97D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  &lt;div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className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="logo"&gt;Sai Harshith&lt;/div&gt;</w:t>
      </w:r>
    </w:p>
    <w:p w14:paraId="796F90F4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  &lt;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 xml:space="preserve"> to="/"&gt;Home&lt;/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&gt;</w:t>
      </w:r>
    </w:p>
    <w:p w14:paraId="4818EAF5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  &lt;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 xml:space="preserve"> to="/about"&gt;About&lt;/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&gt;</w:t>
      </w:r>
    </w:p>
    <w:p w14:paraId="7EFA9ED4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lastRenderedPageBreak/>
        <w:t xml:space="preserve">          &lt;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 xml:space="preserve"> to="/contact"&gt;Contact&lt;/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NavLink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&gt;</w:t>
      </w:r>
    </w:p>
    <w:p w14:paraId="6FAC257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&lt;/nav&gt;</w:t>
      </w:r>
    </w:p>
    <w:p w14:paraId="3A257F20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</w:p>
    <w:p w14:paraId="4B8ABA14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&lt;Routes&gt;</w:t>
      </w:r>
    </w:p>
    <w:p w14:paraId="241167BC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  &lt;Route path="/" element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&lt;Home /&gt;} /&gt;</w:t>
      </w:r>
    </w:p>
    <w:p w14:paraId="4AC5624D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  &lt;Route path="/about" element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&lt;About /&gt;} /&gt;</w:t>
      </w:r>
    </w:p>
    <w:p w14:paraId="1158F6F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  &lt;Route path="/contact" element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&lt;Contact /&gt;} /&gt;</w:t>
      </w:r>
    </w:p>
    <w:p w14:paraId="1D085201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  &lt;/Routes&gt;</w:t>
      </w:r>
    </w:p>
    <w:p w14:paraId="633EC12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  &lt;/div&gt;</w:t>
      </w:r>
    </w:p>
    <w:p w14:paraId="79842E35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BrowserRouter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&gt;</w:t>
      </w:r>
    </w:p>
    <w:p w14:paraId="5EEDA6E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086C8382" w14:textId="317434A3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4D1AAB89" w14:textId="45FDB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export default App;</w:t>
      </w:r>
    </w:p>
    <w:p w14:paraId="674F3197" w14:textId="5736A6C7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6ACE">
        <w:rPr>
          <w:rFonts w:ascii="Times New Roman" w:hAnsi="Times New Roman" w:cs="Times New Roman"/>
          <w:b/>
          <w:bCs/>
          <w:color w:val="000000" w:themeColor="text1"/>
        </w:rPr>
        <w:t>index.html</w:t>
      </w:r>
    </w:p>
    <w:p w14:paraId="00B1A85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&lt;!doctype html&gt;</w:t>
      </w:r>
    </w:p>
    <w:p w14:paraId="3A9412DC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&lt;html lang="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"&gt;</w:t>
      </w:r>
    </w:p>
    <w:p w14:paraId="5DA4420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&lt;head&gt;</w:t>
      </w:r>
    </w:p>
    <w:p w14:paraId="01873157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&lt;meta charset="UTF-8" /&gt;</w:t>
      </w:r>
    </w:p>
    <w:p w14:paraId="3A7C7BB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&lt;link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rel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="icon" type="image/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svg+xml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 xml:space="preserve">"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href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="/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favicon.svg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" /&gt;</w:t>
      </w:r>
    </w:p>
    <w:p w14:paraId="54A2322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&lt;meta name="viewport" content="width=device-width, initial-scale=1.0" /&gt;</w:t>
      </w:r>
    </w:p>
    <w:p w14:paraId="6D6A18D1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&lt;title&gt;My Profile&lt;/title&gt;</w:t>
      </w:r>
    </w:p>
    <w:p w14:paraId="1A46FB4B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&lt;/head&gt;</w:t>
      </w:r>
    </w:p>
    <w:p w14:paraId="30233F58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&lt;body&gt;</w:t>
      </w:r>
    </w:p>
    <w:p w14:paraId="5341D74D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&lt;div id="root"&gt;&lt;/div&gt;</w:t>
      </w:r>
    </w:p>
    <w:p w14:paraId="1FED97FD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  &lt;script type="module"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="/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main.jsx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"&gt;&lt;/script&gt;</w:t>
      </w:r>
    </w:p>
    <w:p w14:paraId="78EC97C7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&lt;/body&gt;</w:t>
      </w:r>
    </w:p>
    <w:p w14:paraId="7253AC47" w14:textId="2787A973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&lt;/html&gt;</w:t>
      </w:r>
    </w:p>
    <w:p w14:paraId="345C125D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</w:p>
    <w:p w14:paraId="71A5EEA8" w14:textId="77777777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C62666D" w14:textId="161887DA" w:rsidR="007324A0" w:rsidRPr="000F6ACE" w:rsidRDefault="007324A0" w:rsidP="007324A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6ACE">
        <w:rPr>
          <w:rFonts w:ascii="Times New Roman" w:hAnsi="Times New Roman" w:cs="Times New Roman"/>
          <w:b/>
          <w:bCs/>
          <w:color w:val="000000" w:themeColor="text1"/>
        </w:rPr>
        <w:lastRenderedPageBreak/>
        <w:t>index.css</w:t>
      </w:r>
    </w:p>
    <w:p w14:paraId="760053D6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* {</w:t>
      </w:r>
    </w:p>
    <w:p w14:paraId="059D3CB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margin: 0;</w:t>
      </w:r>
    </w:p>
    <w:p w14:paraId="7C2E2731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padding: 0;</w:t>
      </w:r>
    </w:p>
    <w:p w14:paraId="11A27B4A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box-sizing: border-box;</w:t>
      </w:r>
    </w:p>
    <w:p w14:paraId="56D14DBC" w14:textId="02AEE699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36A0028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body {</w:t>
      </w:r>
    </w:p>
    <w:p w14:paraId="338D0D91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font-family: Arial, sans-serif;</w:t>
      </w:r>
    </w:p>
    <w:p w14:paraId="454E536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background-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#f4f6f8;</w:t>
      </w:r>
    </w:p>
    <w:p w14:paraId="68E3A868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#333;</w:t>
      </w:r>
    </w:p>
    <w:p w14:paraId="1494299E" w14:textId="057FA9CB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130D595C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nav {</w:t>
      </w:r>
    </w:p>
    <w:p w14:paraId="0229D26D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background-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#222;</w:t>
      </w:r>
    </w:p>
    <w:p w14:paraId="197A5553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padding: 18px;</w:t>
      </w:r>
    </w:p>
    <w:p w14:paraId="05280DB3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text-align: right;</w:t>
      </w:r>
    </w:p>
    <w:p w14:paraId="2984915A" w14:textId="50AAFCEB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5DC8FFC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nav a {</w:t>
      </w:r>
    </w:p>
    <w:p w14:paraId="0309B6E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white;</w:t>
      </w:r>
    </w:p>
    <w:p w14:paraId="26BAC9E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text-decoration: none;</w:t>
      </w:r>
    </w:p>
    <w:p w14:paraId="66E0AB23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margin: 0 20px;</w:t>
      </w:r>
    </w:p>
    <w:p w14:paraId="5412571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font-size: 18px;</w:t>
      </w:r>
    </w:p>
    <w:p w14:paraId="5DE42555" w14:textId="4561B6B4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147926B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nav </w:t>
      </w:r>
      <w:proofErr w:type="gramStart"/>
      <w:r w:rsidRPr="000F6ACE">
        <w:rPr>
          <w:rFonts w:ascii="Times New Roman" w:hAnsi="Times New Roman" w:cs="Times New Roman"/>
          <w:color w:val="000000" w:themeColor="text1"/>
        </w:rPr>
        <w:t>a:hover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 {</w:t>
      </w:r>
    </w:p>
    <w:p w14:paraId="06CFF9FA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#61dafb;</w:t>
      </w:r>
    </w:p>
    <w:p w14:paraId="1CA3D624" w14:textId="71898FE2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545AEED4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0F6ACE">
        <w:rPr>
          <w:rFonts w:ascii="Times New Roman" w:hAnsi="Times New Roman" w:cs="Times New Roman"/>
          <w:color w:val="000000" w:themeColor="text1"/>
        </w:rPr>
        <w:t>.logo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 {</w:t>
      </w:r>
    </w:p>
    <w:p w14:paraId="3F892D5B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float: left;</w:t>
      </w:r>
    </w:p>
    <w:p w14:paraId="0C9DDCF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white;</w:t>
      </w:r>
    </w:p>
    <w:p w14:paraId="1F31DE1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font-size: 14px;</w:t>
      </w:r>
    </w:p>
    <w:p w14:paraId="57212E2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lastRenderedPageBreak/>
        <w:t xml:space="preserve">  font-weight: bold;</w:t>
      </w:r>
    </w:p>
    <w:p w14:paraId="2EF58C27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margin-left: 20px;</w:t>
      </w:r>
    </w:p>
    <w:p w14:paraId="3F245A3A" w14:textId="08C10FD8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70A6320B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0F6ACE">
        <w:rPr>
          <w:rFonts w:ascii="Times New Roman" w:hAnsi="Times New Roman" w:cs="Times New Roman"/>
          <w:color w:val="000000" w:themeColor="text1"/>
        </w:rPr>
        <w:t>.page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 {</w:t>
      </w:r>
    </w:p>
    <w:p w14:paraId="32DABB1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width: 80%;</w:t>
      </w:r>
    </w:p>
    <w:p w14:paraId="0C476AB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max-width: 800px;</w:t>
      </w:r>
    </w:p>
    <w:p w14:paraId="2AD6E69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margin: 60px auto;</w:t>
      </w:r>
    </w:p>
    <w:p w14:paraId="115A354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padding: 40px;</w:t>
      </w:r>
    </w:p>
    <w:p w14:paraId="4CBBDF7B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background-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white;</w:t>
      </w:r>
    </w:p>
    <w:p w14:paraId="5E794BF8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border-radius: 10px;</w:t>
      </w:r>
    </w:p>
    <w:p w14:paraId="6E646493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text-align: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;</w:t>
      </w:r>
    </w:p>
    <w:p w14:paraId="1C73426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box-shadow: 0 4px 12px </w:t>
      </w:r>
      <w:proofErr w:type="spellStart"/>
      <w:proofErr w:type="gramStart"/>
      <w:r w:rsidRPr="000F6ACE">
        <w:rPr>
          <w:rFonts w:ascii="Times New Roman" w:hAnsi="Times New Roman" w:cs="Times New Roman"/>
          <w:color w:val="000000" w:themeColor="text1"/>
        </w:rPr>
        <w:t>rgba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>0, 0, 0, 0.1);</w:t>
      </w:r>
    </w:p>
    <w:p w14:paraId="7A45CD2D" w14:textId="6D461510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62DD4363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0F6ACE">
        <w:rPr>
          <w:rFonts w:ascii="Times New Roman" w:hAnsi="Times New Roman" w:cs="Times New Roman"/>
          <w:color w:val="000000" w:themeColor="text1"/>
        </w:rPr>
        <w:t>.page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 h1 {</w:t>
      </w:r>
    </w:p>
    <w:p w14:paraId="5D6F1989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margin-bottom: 15px;</w:t>
      </w:r>
    </w:p>
    <w:p w14:paraId="0A337E2E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#222;</w:t>
      </w:r>
    </w:p>
    <w:p w14:paraId="747C6347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62F9A050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</w:p>
    <w:p w14:paraId="1D881147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0F6ACE">
        <w:rPr>
          <w:rFonts w:ascii="Times New Roman" w:hAnsi="Times New Roman" w:cs="Times New Roman"/>
          <w:color w:val="000000" w:themeColor="text1"/>
        </w:rPr>
        <w:t>.page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 h2 {</w:t>
      </w:r>
    </w:p>
    <w:p w14:paraId="080BA01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margin-bottom: 20px;</w:t>
      </w:r>
    </w:p>
    <w:p w14:paraId="41088CC2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0F6ACE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0F6ACE">
        <w:rPr>
          <w:rFonts w:ascii="Times New Roman" w:hAnsi="Times New Roman" w:cs="Times New Roman"/>
          <w:color w:val="000000" w:themeColor="text1"/>
        </w:rPr>
        <w:t>: #555;</w:t>
      </w:r>
    </w:p>
    <w:p w14:paraId="0633F42E" w14:textId="05F6EF46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122B2BEF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0F6ACE">
        <w:rPr>
          <w:rFonts w:ascii="Times New Roman" w:hAnsi="Times New Roman" w:cs="Times New Roman"/>
          <w:color w:val="000000" w:themeColor="text1"/>
        </w:rPr>
        <w:t>.page</w:t>
      </w:r>
      <w:proofErr w:type="gramEnd"/>
      <w:r w:rsidRPr="000F6ACE">
        <w:rPr>
          <w:rFonts w:ascii="Times New Roman" w:hAnsi="Times New Roman" w:cs="Times New Roman"/>
          <w:color w:val="000000" w:themeColor="text1"/>
        </w:rPr>
        <w:t xml:space="preserve"> p {</w:t>
      </w:r>
    </w:p>
    <w:p w14:paraId="1D4118D5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margin-bottom: 15px;</w:t>
      </w:r>
    </w:p>
    <w:p w14:paraId="65625CB7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line-height: 1.6;</w:t>
      </w:r>
    </w:p>
    <w:p w14:paraId="098BCF18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 xml:space="preserve">  font-size: 17px;</w:t>
      </w:r>
    </w:p>
    <w:p w14:paraId="761C31B8" w14:textId="539493CD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  <w:r w:rsidRPr="000F6ACE">
        <w:rPr>
          <w:rFonts w:ascii="Times New Roman" w:hAnsi="Times New Roman" w:cs="Times New Roman"/>
          <w:color w:val="000000" w:themeColor="text1"/>
        </w:rPr>
        <w:t>}</w:t>
      </w:r>
    </w:p>
    <w:p w14:paraId="684891B3" w14:textId="77777777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</w:p>
    <w:p w14:paraId="044AF018" w14:textId="0ACE12C6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</w:p>
    <w:p w14:paraId="1C17E9CE" w14:textId="08DC69A8" w:rsidR="007324A0" w:rsidRPr="000F6ACE" w:rsidRDefault="007324A0" w:rsidP="007324A0">
      <w:pPr>
        <w:rPr>
          <w:rFonts w:ascii="Times New Roman" w:hAnsi="Times New Roman" w:cs="Times New Roman"/>
          <w:color w:val="000000" w:themeColor="text1"/>
        </w:rPr>
      </w:pPr>
    </w:p>
    <w:sectPr w:rsidR="007324A0" w:rsidRPr="000F6ACE" w:rsidSect="000A4BC9">
      <w:headerReference w:type="default" r:id="rId7"/>
      <w:pgSz w:w="11906" w:h="16838"/>
      <w:pgMar w:top="2552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0746" w14:textId="77777777" w:rsidR="00230C2E" w:rsidRDefault="00230C2E" w:rsidP="0099512A">
      <w:pPr>
        <w:spacing w:after="0" w:line="240" w:lineRule="auto"/>
      </w:pPr>
      <w:r>
        <w:separator/>
      </w:r>
    </w:p>
  </w:endnote>
  <w:endnote w:type="continuationSeparator" w:id="0">
    <w:p w14:paraId="44E19BE2" w14:textId="77777777" w:rsidR="00230C2E" w:rsidRDefault="00230C2E" w:rsidP="0099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8002" w14:textId="77777777" w:rsidR="00230C2E" w:rsidRDefault="00230C2E" w:rsidP="0099512A">
      <w:pPr>
        <w:spacing w:after="0" w:line="240" w:lineRule="auto"/>
      </w:pPr>
      <w:r>
        <w:separator/>
      </w:r>
    </w:p>
  </w:footnote>
  <w:footnote w:type="continuationSeparator" w:id="0">
    <w:p w14:paraId="33AED247" w14:textId="77777777" w:rsidR="00230C2E" w:rsidRDefault="00230C2E" w:rsidP="00995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F6530" w14:textId="19ACCD04" w:rsidR="0099512A" w:rsidRDefault="005029F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7EDA25" wp14:editId="119BAC8C">
              <wp:simplePos x="0" y="0"/>
              <wp:positionH relativeFrom="column">
                <wp:posOffset>5322570</wp:posOffset>
              </wp:positionH>
              <wp:positionV relativeFrom="paragraph">
                <wp:posOffset>761365</wp:posOffset>
              </wp:positionV>
              <wp:extent cx="1036320" cy="269875"/>
              <wp:effectExtent l="0" t="0" r="0" b="0"/>
              <wp:wrapNone/>
              <wp:docPr id="1537804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320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A187EE5" w14:textId="70177255" w:rsidR="004D7AFE" w:rsidRPr="005029FE" w:rsidRDefault="00E86B8B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  <w:t>20</w:t>
                          </w:r>
                          <w:r w:rsidR="005029FE" w:rsidRPr="005029F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  <w:t>-08-2026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7EDA2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9.1pt;margin-top:59.95pt;width:81.6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" filled="f" stroked="f" strokeweight=".5pt">
              <v:textbox>
                <w:txbxContent>
                  <w:p w14:paraId="0A187EE5" w14:textId="70177255" w:rsidR="004D7AFE" w:rsidRPr="005029FE" w:rsidRDefault="00E86B8B">
                    <w:pP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  <w:t>20</w:t>
                    </w:r>
                    <w:r w:rsidR="005029FE" w:rsidRPr="005029FE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  <w:t>-08-2026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95BC4F" wp14:editId="7CBDE8D4">
              <wp:simplePos x="0" y="0"/>
              <wp:positionH relativeFrom="column">
                <wp:posOffset>186690</wp:posOffset>
              </wp:positionH>
              <wp:positionV relativeFrom="paragraph">
                <wp:posOffset>410845</wp:posOffset>
              </wp:positionV>
              <wp:extent cx="2461260" cy="647700"/>
              <wp:effectExtent l="0" t="0" r="0" b="0"/>
              <wp:wrapNone/>
              <wp:docPr id="1330242261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1260" cy="647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BC5AE6" w14:textId="05EEC4AD" w:rsidR="0038367D" w:rsidRPr="00E86B8B" w:rsidRDefault="00E86B8B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 w:rsidRPr="00E86B8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FSD Lab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95BC4F" id="Text Box 8" o:spid="_x0000_s1027" type="#_x0000_t202" style="position:absolute;margin-left:14.7pt;margin-top:32.35pt;width:193.8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" filled="f" stroked="f" strokeweight=".5pt">
              <v:textbox>
                <w:txbxContent>
                  <w:p w14:paraId="23BC5AE6" w14:textId="05EEC4AD" w:rsidR="0038367D" w:rsidRPr="00E86B8B" w:rsidRDefault="00E86B8B">
                    <w:pP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</w:rPr>
                    </w:pPr>
                    <w:r w:rsidRPr="00E86B8B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</w:rPr>
                      <w:t>FSD Lab</w:t>
                    </w:r>
                  </w:p>
                </w:txbxContent>
              </v:textbox>
            </v:shape>
          </w:pict>
        </mc:Fallback>
      </mc:AlternateContent>
    </w:r>
    <w:r w:rsidR="003836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6AFDAB2" wp14:editId="014D873F">
              <wp:simplePos x="0" y="0"/>
              <wp:positionH relativeFrom="column">
                <wp:posOffset>5292783</wp:posOffset>
              </wp:positionH>
              <wp:positionV relativeFrom="paragraph">
                <wp:posOffset>339032</wp:posOffset>
              </wp:positionV>
              <wp:extent cx="1298864" cy="249382"/>
              <wp:effectExtent l="0" t="0" r="0" b="0"/>
              <wp:wrapNone/>
              <wp:docPr id="1900078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864" cy="2493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86FA20" w14:textId="07243D1B" w:rsidR="0038367D" w:rsidRPr="005029FE" w:rsidRDefault="005029FE" w:rsidP="0038367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</w:pPr>
                          <w:r w:rsidRPr="005029F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  <w:t>0</w:t>
                          </w:r>
                          <w:r w:rsidR="00E86B8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FDAB2" id="Text Box 9" o:spid="_x0000_s1028" type="#_x0000_t202" style="position:absolute;margin-left:416.75pt;margin-top:26.7pt;width:102.25pt;height:1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" filled="f" stroked="f" strokeweight=".5pt">
              <v:textbox>
                <w:txbxContent>
                  <w:p w14:paraId="7986FA20" w14:textId="07243D1B" w:rsidR="0038367D" w:rsidRPr="005029FE" w:rsidRDefault="005029FE" w:rsidP="0038367D">
                    <w:pP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</w:pPr>
                    <w:r w:rsidRPr="005029FE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  <w:t>0</w:t>
                    </w:r>
                    <w:r w:rsidR="00E86B8B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3836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D77203" wp14:editId="5509E9D9">
              <wp:simplePos x="0" y="0"/>
              <wp:positionH relativeFrom="column">
                <wp:posOffset>5251219</wp:posOffset>
              </wp:positionH>
              <wp:positionV relativeFrom="paragraph">
                <wp:posOffset>90112</wp:posOffset>
              </wp:positionV>
              <wp:extent cx="1298864" cy="249382"/>
              <wp:effectExtent l="0" t="0" r="0" b="0"/>
              <wp:wrapNone/>
              <wp:docPr id="1442924958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8864" cy="2493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C46F02" w14:textId="6C817E3A" w:rsidR="0038367D" w:rsidRPr="00E86B8B" w:rsidRDefault="005029FE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</w:pPr>
                          <w:r w:rsidRPr="00E86B8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lang w:val="en-US"/>
                            </w:rPr>
                            <w:t>160124748064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D77203" id="_x0000_s1029" type="#_x0000_t202" style="position:absolute;margin-left:413.5pt;margin-top:7.1pt;width:102.25pt;height:1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I8HAIAADMEAAAOAAAAZHJzL2Uyb0RvYy54bWysU02P2yAQvVfqf0DcGztONk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" filled="f" stroked="f" strokeweight=".5pt">
              <v:textbox>
                <w:txbxContent>
                  <w:p w14:paraId="2DC46F02" w14:textId="6C817E3A" w:rsidR="0038367D" w:rsidRPr="00E86B8B" w:rsidRDefault="005029FE">
                    <w:pP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</w:pPr>
                    <w:r w:rsidRPr="00E86B8B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lang w:val="en-US"/>
                      </w:rPr>
                      <w:t>160124748064</w:t>
                    </w:r>
                  </w:p>
                </w:txbxContent>
              </v:textbox>
            </v:shape>
          </w:pict>
        </mc:Fallback>
      </mc:AlternateContent>
    </w:r>
    <w:r w:rsidR="0099512A">
      <w:rPr>
        <w:noProof/>
      </w:rPr>
      <w:drawing>
        <wp:anchor distT="0" distB="0" distL="114300" distR="114300" simplePos="0" relativeHeight="251658240" behindDoc="1" locked="1" layoutInCell="1" allowOverlap="1" wp14:anchorId="24FA235C" wp14:editId="48E4647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930" cy="10702290"/>
          <wp:effectExtent l="0" t="0" r="0" b="3810"/>
          <wp:wrapNone/>
          <wp:docPr id="17945931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872466" name="Picture 13128724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930" cy="10702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EFC"/>
    <w:multiLevelType w:val="multilevel"/>
    <w:tmpl w:val="2B52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045A"/>
    <w:multiLevelType w:val="multilevel"/>
    <w:tmpl w:val="6060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33E0B"/>
    <w:multiLevelType w:val="multilevel"/>
    <w:tmpl w:val="E778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F56CC"/>
    <w:multiLevelType w:val="multilevel"/>
    <w:tmpl w:val="50E8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C3E23"/>
    <w:multiLevelType w:val="multilevel"/>
    <w:tmpl w:val="2AE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51A92"/>
    <w:multiLevelType w:val="multilevel"/>
    <w:tmpl w:val="1888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43356C"/>
    <w:multiLevelType w:val="multilevel"/>
    <w:tmpl w:val="391A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3B3C23"/>
    <w:multiLevelType w:val="multilevel"/>
    <w:tmpl w:val="8856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9788B"/>
    <w:multiLevelType w:val="multilevel"/>
    <w:tmpl w:val="649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58D3"/>
    <w:multiLevelType w:val="multilevel"/>
    <w:tmpl w:val="CF62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14DFD"/>
    <w:multiLevelType w:val="multilevel"/>
    <w:tmpl w:val="353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B36FC"/>
    <w:multiLevelType w:val="multilevel"/>
    <w:tmpl w:val="1C4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292848">
    <w:abstractNumId w:val="7"/>
  </w:num>
  <w:num w:numId="2" w16cid:durableId="1926721946">
    <w:abstractNumId w:val="6"/>
  </w:num>
  <w:num w:numId="3" w16cid:durableId="1616905567">
    <w:abstractNumId w:val="2"/>
  </w:num>
  <w:num w:numId="4" w16cid:durableId="1113744658">
    <w:abstractNumId w:val="5"/>
  </w:num>
  <w:num w:numId="5" w16cid:durableId="294338043">
    <w:abstractNumId w:val="3"/>
  </w:num>
  <w:num w:numId="6" w16cid:durableId="327949502">
    <w:abstractNumId w:val="9"/>
  </w:num>
  <w:num w:numId="7" w16cid:durableId="203906840">
    <w:abstractNumId w:val="1"/>
  </w:num>
  <w:num w:numId="8" w16cid:durableId="1721126804">
    <w:abstractNumId w:val="11"/>
  </w:num>
  <w:num w:numId="9" w16cid:durableId="1701395196">
    <w:abstractNumId w:val="0"/>
  </w:num>
  <w:num w:numId="10" w16cid:durableId="1982686280">
    <w:abstractNumId w:val="10"/>
  </w:num>
  <w:num w:numId="11" w16cid:durableId="193813340">
    <w:abstractNumId w:val="8"/>
  </w:num>
  <w:num w:numId="12" w16cid:durableId="1525942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8F"/>
    <w:rsid w:val="00063EC3"/>
    <w:rsid w:val="000A4BC9"/>
    <w:rsid w:val="000F6ACE"/>
    <w:rsid w:val="00107B12"/>
    <w:rsid w:val="0011049F"/>
    <w:rsid w:val="00116596"/>
    <w:rsid w:val="001C2472"/>
    <w:rsid w:val="001F155E"/>
    <w:rsid w:val="00207F58"/>
    <w:rsid w:val="00230C2E"/>
    <w:rsid w:val="002A2FFD"/>
    <w:rsid w:val="002B5FD4"/>
    <w:rsid w:val="00303D85"/>
    <w:rsid w:val="00313E0B"/>
    <w:rsid w:val="00342F96"/>
    <w:rsid w:val="00362CA3"/>
    <w:rsid w:val="0038367D"/>
    <w:rsid w:val="003874F5"/>
    <w:rsid w:val="00394D5C"/>
    <w:rsid w:val="003E2DCC"/>
    <w:rsid w:val="003E63B2"/>
    <w:rsid w:val="00427723"/>
    <w:rsid w:val="00427B2B"/>
    <w:rsid w:val="00485CF2"/>
    <w:rsid w:val="004D7AFE"/>
    <w:rsid w:val="005029FE"/>
    <w:rsid w:val="0069595E"/>
    <w:rsid w:val="0072308E"/>
    <w:rsid w:val="007324A0"/>
    <w:rsid w:val="0076684F"/>
    <w:rsid w:val="007853FB"/>
    <w:rsid w:val="007D558F"/>
    <w:rsid w:val="00832A05"/>
    <w:rsid w:val="009018F5"/>
    <w:rsid w:val="00912776"/>
    <w:rsid w:val="0099512A"/>
    <w:rsid w:val="009C70B1"/>
    <w:rsid w:val="00A2097A"/>
    <w:rsid w:val="00AD00BB"/>
    <w:rsid w:val="00BE2766"/>
    <w:rsid w:val="00CB3610"/>
    <w:rsid w:val="00E86B8B"/>
    <w:rsid w:val="00EF06C3"/>
    <w:rsid w:val="00F71928"/>
    <w:rsid w:val="00F742F9"/>
    <w:rsid w:val="00FA0ABC"/>
    <w:rsid w:val="00FE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5AEE0"/>
  <w15:chartTrackingRefBased/>
  <w15:docId w15:val="{704858EF-7879-43EB-9359-B2ADBC93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12A"/>
  </w:style>
  <w:style w:type="paragraph" w:styleId="Footer">
    <w:name w:val="footer"/>
    <w:basedOn w:val="Normal"/>
    <w:link w:val="FooterChar"/>
    <w:uiPriority w:val="99"/>
    <w:unhideWhenUsed/>
    <w:rsid w:val="00995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da\AppData\Local\Packages\5319275A.WhatsAppDesktop_cv1g1gvanyjgm\LocalState\sessions\A028795A62525E467E75DF218FB8515FA3CAD577\transfers\2026-30\Rec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Record_template</Template>
  <TotalTime>61</TotalTime>
  <Pages>7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jinda</dc:creator>
  <cp:keywords/>
  <dc:description/>
  <cp:lastModifiedBy>sai harshith</cp:lastModifiedBy>
  <cp:revision>12</cp:revision>
  <cp:lastPrinted>2026-08-26T15:46:00Z</cp:lastPrinted>
  <dcterms:created xsi:type="dcterms:W3CDTF">2026-08-19T16:21:00Z</dcterms:created>
  <dcterms:modified xsi:type="dcterms:W3CDTF">2026-08-27T03:31:00Z</dcterms:modified>
</cp:coreProperties>
</file>